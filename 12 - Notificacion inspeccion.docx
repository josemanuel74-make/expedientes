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8B75" w14:textId="77777777" w:rsidR="009439B7" w:rsidRDefault="00C82CF5" w:rsidP="009439B7">
      <w:pPr>
        <w:pStyle w:val="Encabezado"/>
        <w:tabs>
          <w:tab w:val="clear" w:pos="4252"/>
          <w:tab w:val="clear" w:pos="8504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4C1B2BD" wp14:editId="45D13899">
                <wp:simplePos x="0" y="0"/>
                <wp:positionH relativeFrom="column">
                  <wp:posOffset>706830</wp:posOffset>
                </wp:positionH>
                <wp:positionV relativeFrom="paragraph">
                  <wp:posOffset>-543966</wp:posOffset>
                </wp:positionV>
                <wp:extent cx="2969971" cy="685165"/>
                <wp:effectExtent l="0" t="0" r="1905" b="635"/>
                <wp:wrapNone/>
                <wp:docPr id="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971" cy="685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FF8C0" w14:textId="77777777" w:rsidR="009439B7" w:rsidRDefault="009439B7" w:rsidP="009439B7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rPr>
                                <w:rFonts w:ascii="Arial Narrow" w:hAnsi="Arial Narrow"/>
                                <w:sz w:val="10"/>
                                <w:szCs w:val="20"/>
                              </w:rPr>
                            </w:pPr>
                          </w:p>
                          <w:p w14:paraId="75C6C7B2" w14:textId="77777777" w:rsidR="009439B7" w:rsidRPr="00790856" w:rsidRDefault="009439B7" w:rsidP="009439B7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rPr>
                                <w:rFonts w:cs="Arial"/>
                                <w:szCs w:val="20"/>
                              </w:rPr>
                            </w:pPr>
                            <w:r w:rsidRPr="00790856">
                              <w:rPr>
                                <w:rFonts w:cs="Arial"/>
                                <w:szCs w:val="20"/>
                              </w:rPr>
                              <w:t>MINISTERIO</w:t>
                            </w:r>
                          </w:p>
                          <w:p w14:paraId="65E7F1B8" w14:textId="77777777" w:rsidR="009439B7" w:rsidRPr="00790856" w:rsidRDefault="009439B7" w:rsidP="009439B7">
                            <w:pPr>
                              <w:rPr>
                                <w:rFonts w:cs="Arial"/>
                                <w:szCs w:val="20"/>
                              </w:rPr>
                            </w:pPr>
                            <w:r w:rsidRPr="00790856">
                              <w:rPr>
                                <w:rFonts w:cs="Arial"/>
                                <w:szCs w:val="20"/>
                              </w:rPr>
                              <w:t>DE EDUCACIÓN</w:t>
                            </w:r>
                            <w:r w:rsidR="00DA4068">
                              <w:rPr>
                                <w:rFonts w:cs="Arial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="Arial"/>
                                <w:szCs w:val="20"/>
                              </w:rPr>
                              <w:t>FORMACIÓ</w:t>
                            </w:r>
                            <w:r w:rsidRPr="00790856">
                              <w:rPr>
                                <w:rFonts w:cs="Arial"/>
                                <w:szCs w:val="20"/>
                              </w:rPr>
                              <w:t>N PROFESIONAL</w:t>
                            </w:r>
                            <w:r w:rsidR="00DA4068">
                              <w:rPr>
                                <w:rFonts w:cs="Arial"/>
                                <w:szCs w:val="20"/>
                              </w:rPr>
                              <w:t xml:space="preserve"> Y DEPORTES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C1B2B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55.65pt;margin-top:-42.85pt;width:233.85pt;height:53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" stroked="f">
                <v:textbox>
                  <w:txbxContent>
                    <w:p w14:paraId="6E0FF8C0" w14:textId="77777777" w:rsidR="009439B7" w:rsidRDefault="009439B7" w:rsidP="009439B7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rPr>
                          <w:rFonts w:ascii="Arial Narrow" w:hAnsi="Arial Narrow"/>
                          <w:sz w:val="10"/>
                          <w:szCs w:val="20"/>
                        </w:rPr>
                      </w:pPr>
                    </w:p>
                    <w:p w14:paraId="75C6C7B2" w14:textId="77777777" w:rsidR="009439B7" w:rsidRPr="00790856" w:rsidRDefault="009439B7" w:rsidP="009439B7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rPr>
                          <w:rFonts w:cs="Arial"/>
                          <w:szCs w:val="20"/>
                        </w:rPr>
                      </w:pPr>
                      <w:r w:rsidRPr="00790856">
                        <w:rPr>
                          <w:rFonts w:cs="Arial"/>
                          <w:szCs w:val="20"/>
                        </w:rPr>
                        <w:t>MINISTERIO</w:t>
                      </w:r>
                    </w:p>
                    <w:p w14:paraId="65E7F1B8" w14:textId="77777777" w:rsidR="009439B7" w:rsidRPr="00790856" w:rsidRDefault="009439B7" w:rsidP="009439B7">
                      <w:pPr>
                        <w:rPr>
                          <w:rFonts w:cs="Arial"/>
                          <w:szCs w:val="20"/>
                        </w:rPr>
                      </w:pPr>
                      <w:r w:rsidRPr="00790856">
                        <w:rPr>
                          <w:rFonts w:cs="Arial"/>
                          <w:szCs w:val="20"/>
                        </w:rPr>
                        <w:t>DE EDUCACIÓN</w:t>
                      </w:r>
                      <w:r w:rsidR="00DA4068">
                        <w:rPr>
                          <w:rFonts w:cs="Arial"/>
                          <w:szCs w:val="20"/>
                        </w:rPr>
                        <w:t xml:space="preserve">, </w:t>
                      </w:r>
                      <w:r>
                        <w:rPr>
                          <w:rFonts w:cs="Arial"/>
                          <w:szCs w:val="20"/>
                        </w:rPr>
                        <w:t>FORMACIÓ</w:t>
                      </w:r>
                      <w:r w:rsidRPr="00790856">
                        <w:rPr>
                          <w:rFonts w:cs="Arial"/>
                          <w:szCs w:val="20"/>
                        </w:rPr>
                        <w:t>N PROFESIONAL</w:t>
                      </w:r>
                      <w:r w:rsidR="00DA4068">
                        <w:rPr>
                          <w:rFonts w:cs="Arial"/>
                          <w:szCs w:val="20"/>
                        </w:rPr>
                        <w:t xml:space="preserve"> Y DEPORTES</w:t>
                      </w:r>
                    </w:p>
                  </w:txbxContent>
                </v:textbox>
              </v:shape>
            </w:pict>
          </mc:Fallback>
        </mc:AlternateContent>
      </w:r>
      <w:r w:rsidR="00E11E02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B935CE" wp14:editId="70752F28">
                <wp:simplePos x="0" y="0"/>
                <wp:positionH relativeFrom="column">
                  <wp:posOffset>3725545</wp:posOffset>
                </wp:positionH>
                <wp:positionV relativeFrom="paragraph">
                  <wp:posOffset>-605155</wp:posOffset>
                </wp:positionV>
                <wp:extent cx="1962150" cy="200025"/>
                <wp:effectExtent l="2540" t="0" r="0" b="0"/>
                <wp:wrapNone/>
                <wp:docPr id="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20002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0C0505" w14:textId="77777777" w:rsidR="009439B7" w:rsidRDefault="009439B7" w:rsidP="009439B7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SECRETARÍA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 DE </w:t>
                            </w: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ESTADO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DE EDUCACIÓN</w:t>
                            </w:r>
                          </w:p>
                          <w:p w14:paraId="21293C34" w14:textId="77777777" w:rsidR="009439B7" w:rsidRPr="00C943F4" w:rsidRDefault="009439B7" w:rsidP="009439B7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935CE" id="Text Box 15" o:spid="_x0000_s1027" type="#_x0000_t202" style="position:absolute;left:0;text-align:left;margin-left:293.35pt;margin-top:-47.65pt;width:154.5pt;height:1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" fillcolor="silver" stroked="f">
                <v:textbox>
                  <w:txbxContent>
                    <w:p w14:paraId="0D0C0505" w14:textId="77777777" w:rsidR="009439B7" w:rsidRDefault="009439B7" w:rsidP="009439B7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SECRETARÍA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 DE </w:t>
                      </w: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ESTADO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 </w:t>
                      </w: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DE EDUCACIÓN</w:t>
                      </w:r>
                    </w:p>
                    <w:p w14:paraId="21293C34" w14:textId="77777777" w:rsidR="009439B7" w:rsidRPr="00C943F4" w:rsidRDefault="009439B7" w:rsidP="009439B7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11E0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87E0A4" wp14:editId="4EA52D08">
                <wp:simplePos x="0" y="0"/>
                <wp:positionH relativeFrom="column">
                  <wp:posOffset>3744595</wp:posOffset>
                </wp:positionH>
                <wp:positionV relativeFrom="paragraph">
                  <wp:posOffset>-352425</wp:posOffset>
                </wp:positionV>
                <wp:extent cx="1943100" cy="342900"/>
                <wp:effectExtent l="2540" t="0" r="0" b="4445"/>
                <wp:wrapNone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6DE92" w14:textId="77777777" w:rsidR="009439B7" w:rsidRDefault="009439B7" w:rsidP="009439B7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DIRECCIÓN GENERAL DE 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PLANIFICACIÓN</w:t>
                            </w:r>
                          </w:p>
                          <w:p w14:paraId="22F5532B" w14:textId="77777777" w:rsidR="009439B7" w:rsidRPr="00C943F4" w:rsidRDefault="009439B7" w:rsidP="009439B7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Y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GESTIÓN  EDUCATIVA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7E0A4" id="Text Box 16" o:spid="_x0000_s1028" type="#_x0000_t202" style="position:absolute;left:0;text-align:left;margin-left:294.85pt;margin-top:-27.75pt;width:153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" stroked="f">
                <v:textbox>
                  <w:txbxContent>
                    <w:p w14:paraId="3BE6DE92" w14:textId="77777777" w:rsidR="009439B7" w:rsidRDefault="009439B7" w:rsidP="009439B7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DIRECCIÓN GENERAL DE 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PLANIFICACIÓN</w:t>
                      </w:r>
                    </w:p>
                    <w:p w14:paraId="22F5532B" w14:textId="77777777" w:rsidR="009439B7" w:rsidRPr="00C943F4" w:rsidRDefault="009439B7" w:rsidP="009439B7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Y </w:t>
                      </w:r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GESTIÓN  EDUCATIVA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11E02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F30195" wp14:editId="440086DB">
                <wp:simplePos x="0" y="0"/>
                <wp:positionH relativeFrom="column">
                  <wp:posOffset>3763645</wp:posOffset>
                </wp:positionH>
                <wp:positionV relativeFrom="paragraph">
                  <wp:posOffset>-9525</wp:posOffset>
                </wp:positionV>
                <wp:extent cx="1943100" cy="266700"/>
                <wp:effectExtent l="2540" t="0" r="0" b="4445"/>
                <wp:wrapNone/>
                <wp:docPr id="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8D088B" w14:textId="77777777" w:rsidR="009439B7" w:rsidRDefault="009439B7" w:rsidP="009439B7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DIRECCIÓN PROVINCIAL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DE MELILLA</w:t>
                            </w:r>
                          </w:p>
                          <w:p w14:paraId="428D92E3" w14:textId="77777777" w:rsidR="009439B7" w:rsidRDefault="009439B7" w:rsidP="009439B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30195" id="Text Box 17" o:spid="_x0000_s1029" type="#_x0000_t202" style="position:absolute;left:0;text-align:left;margin-left:296.35pt;margin-top:-.75pt;width:153pt;height:2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" stroked="f">
                <v:textbox>
                  <w:txbxContent>
                    <w:p w14:paraId="498D088B" w14:textId="77777777" w:rsidR="009439B7" w:rsidRDefault="009439B7" w:rsidP="009439B7">
                      <w:pPr>
                        <w:rPr>
                          <w:rFonts w:ascii="Arial Narrow" w:hAnsi="Arial Narrow"/>
                          <w:sz w:val="12"/>
                          <w:szCs w:val="12"/>
                        </w:rPr>
                      </w:pP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DIRECCIÓN PROVINCIAL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 </w:t>
                      </w: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DE MELILLA</w:t>
                      </w:r>
                    </w:p>
                    <w:p w14:paraId="428D92E3" w14:textId="77777777" w:rsidR="009439B7" w:rsidRDefault="009439B7" w:rsidP="009439B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7DE337" w14:textId="77777777" w:rsidR="009439B7" w:rsidRPr="00770736" w:rsidRDefault="009439B7" w:rsidP="009439B7">
      <w:pPr>
        <w:pStyle w:val="Encabezado"/>
        <w:tabs>
          <w:tab w:val="clear" w:pos="4252"/>
          <w:tab w:val="clear" w:pos="8504"/>
        </w:tabs>
        <w:jc w:val="both"/>
        <w:rPr>
          <w:sz w:val="24"/>
        </w:rPr>
      </w:pPr>
    </w:p>
    <w:p w14:paraId="0955B4B5" w14:textId="77777777" w:rsidR="00C174D0" w:rsidRPr="009C4FE4" w:rsidRDefault="00C174D0" w:rsidP="00C174D0">
      <w:pPr>
        <w:jc w:val="center"/>
        <w:rPr>
          <w:rFonts w:asciiTheme="minorHAnsi" w:hAnsiTheme="minorHAnsi" w:cs="Microsoft Uighur"/>
          <w:b/>
          <w:szCs w:val="22"/>
          <w:lang w:val="es-ES_tradnl"/>
        </w:rPr>
      </w:pPr>
      <w:bookmarkStart w:id="0" w:name="JR_PAGE_ANCHOR_0_1"/>
      <w:bookmarkEnd w:id="0"/>
      <w:r w:rsidRPr="009C4FE4">
        <w:rPr>
          <w:rFonts w:asciiTheme="minorHAnsi" w:hAnsiTheme="minorHAnsi" w:cs="Microsoft Uighur"/>
          <w:b/>
          <w:szCs w:val="22"/>
          <w:lang w:val="es-ES_tradnl"/>
        </w:rPr>
        <w:t>PROPUESTA DE RESOLUCIÓN</w:t>
      </w:r>
    </w:p>
    <w:p w14:paraId="38022DCA" w14:textId="77777777" w:rsidR="00C174D0" w:rsidRPr="00697A52" w:rsidRDefault="00C174D0" w:rsidP="00C174D0">
      <w:pPr>
        <w:rPr>
          <w:rFonts w:asciiTheme="minorHAnsi" w:hAnsiTheme="minorHAnsi" w:cs="Microsoft Uighur"/>
          <w:szCs w:val="22"/>
          <w:lang w:val="es-ES_tradnl"/>
        </w:rPr>
      </w:pPr>
    </w:p>
    <w:p w14:paraId="46A37467" w14:textId="4B850C52" w:rsidR="00C174D0" w:rsidRDefault="00C174D0" w:rsidP="00F97979">
      <w:pPr>
        <w:autoSpaceDN w:val="0"/>
        <w:adjustRightInd w:val="0"/>
        <w:spacing w:line="232" w:lineRule="atLeast"/>
        <w:ind w:firstLine="720"/>
        <w:jc w:val="both"/>
        <w:rPr>
          <w:rFonts w:asciiTheme="minorHAnsi" w:hAnsiTheme="minorHAnsi" w:cstheme="minorHAnsi"/>
          <w:szCs w:val="22"/>
          <w:lang w:val="es-ES_tradnl"/>
        </w:rPr>
      </w:pPr>
      <w:r w:rsidRPr="00C054D5">
        <w:rPr>
          <w:rFonts w:asciiTheme="minorHAnsi" w:hAnsiTheme="minorHAnsi" w:cstheme="minorHAnsi"/>
          <w:szCs w:val="22"/>
          <w:lang w:val="es-ES_tradnl"/>
        </w:rPr>
        <w:t xml:space="preserve">En la reunión de la Comisión de Convivencia, del Consejo Escolar, mantenida con motivo del estudio, celebrada el día </w:t>
      </w:r>
      <w:r w:rsidR="003F3740">
        <w:rPr>
          <w:rFonts w:asciiTheme="minorHAnsi" w:hAnsiTheme="minorHAnsi" w:cstheme="minorHAnsi"/>
          <w:szCs w:val="22"/>
          <w:lang w:val="es-ES_tradnl"/>
        </w:rPr>
        <w:t>23</w:t>
      </w:r>
      <w:r>
        <w:rPr>
          <w:rFonts w:asciiTheme="minorHAnsi" w:hAnsiTheme="minorHAnsi" w:cstheme="minorHAnsi"/>
          <w:szCs w:val="22"/>
          <w:lang w:val="es-ES_tradnl"/>
        </w:rPr>
        <w:t>/05</w:t>
      </w:r>
      <w:r w:rsidRPr="00C054D5">
        <w:rPr>
          <w:rFonts w:asciiTheme="minorHAnsi" w:hAnsiTheme="minorHAnsi" w:cstheme="minorHAnsi"/>
          <w:szCs w:val="22"/>
          <w:lang w:val="es-ES_tradnl"/>
        </w:rPr>
        <w:t xml:space="preserve">/2022, fue tratado el estudio y deliberación de la propuesta de resolución formulada por el citado instructor del expediente disciplinario del que ha sido objeto </w:t>
      </w:r>
      <w:r w:rsidR="00F97979">
        <w:rPr>
          <w:rFonts w:asciiTheme="minorHAnsi" w:hAnsiTheme="minorHAnsi" w:cstheme="minorHAnsi"/>
          <w:szCs w:val="22"/>
          <w:lang w:val="es-ES_tradnl"/>
        </w:rPr>
        <w:t>&lt;&lt;</w:t>
      </w:r>
      <w:r w:rsidR="00F97979">
        <w:rPr>
          <w:rFonts w:asciiTheme="minorHAnsi" w:hAnsiTheme="minorHAnsi" w:cstheme="minorHAnsi"/>
          <w:b/>
          <w:bCs/>
          <w:szCs w:val="22"/>
          <w:lang w:val="es-ES_tradnl"/>
        </w:rPr>
        <w:t>NOMBREALUMNO</w:t>
      </w:r>
      <w:r w:rsidR="00F97979" w:rsidRPr="00F97979">
        <w:rPr>
          <w:rFonts w:asciiTheme="minorHAnsi" w:hAnsiTheme="minorHAnsi" w:cstheme="minorHAnsi"/>
          <w:szCs w:val="22"/>
          <w:lang w:val="es-ES_tradnl"/>
        </w:rPr>
        <w:t>&gt;&gt;</w:t>
      </w:r>
      <w:r w:rsidR="003F3740">
        <w:rPr>
          <w:rFonts w:asciiTheme="minorHAnsi" w:hAnsiTheme="minorHAnsi" w:cstheme="minorHAnsi"/>
          <w:szCs w:val="22"/>
          <w:lang w:val="es-ES_tradnl"/>
        </w:rPr>
        <w:t xml:space="preserve"> </w:t>
      </w:r>
      <w:r w:rsidRPr="00C054D5">
        <w:rPr>
          <w:rFonts w:asciiTheme="minorHAnsi" w:hAnsiTheme="minorHAnsi" w:cstheme="minorHAnsi"/>
          <w:szCs w:val="22"/>
          <w:lang w:val="es-ES_tradnl"/>
        </w:rPr>
        <w:t>alumno de este Centro.</w:t>
      </w:r>
    </w:p>
    <w:p w14:paraId="07B55AFA" w14:textId="77777777" w:rsidR="00C174D0" w:rsidRPr="00FA6BB8" w:rsidRDefault="00C174D0" w:rsidP="00F97979">
      <w:pPr>
        <w:autoSpaceDN w:val="0"/>
        <w:adjustRightInd w:val="0"/>
        <w:spacing w:line="232" w:lineRule="atLeast"/>
        <w:ind w:firstLine="720"/>
        <w:jc w:val="both"/>
        <w:rPr>
          <w:rFonts w:asciiTheme="minorHAnsi" w:hAnsiTheme="minorHAnsi" w:cstheme="minorHAnsi"/>
          <w:szCs w:val="22"/>
          <w:lang w:val="es-ES_tradnl"/>
        </w:rPr>
      </w:pPr>
    </w:p>
    <w:p w14:paraId="536FEE34" w14:textId="524FE252" w:rsidR="00C174D0" w:rsidRPr="00FA6BB8" w:rsidRDefault="00C174D0" w:rsidP="00F97979">
      <w:pPr>
        <w:ind w:firstLine="720"/>
        <w:jc w:val="both"/>
        <w:rPr>
          <w:rFonts w:asciiTheme="minorHAnsi" w:hAnsiTheme="minorHAnsi" w:cstheme="minorHAnsi"/>
          <w:szCs w:val="22"/>
          <w:lang w:val="es-ES_tradnl"/>
        </w:rPr>
      </w:pPr>
      <w:r w:rsidRPr="00FA6BB8">
        <w:rPr>
          <w:rFonts w:asciiTheme="minorHAnsi" w:hAnsiTheme="minorHAnsi" w:cstheme="minorHAnsi"/>
          <w:szCs w:val="22"/>
          <w:lang w:val="es-ES_tradnl"/>
        </w:rPr>
        <w:t xml:space="preserve">Examinada la propuesta de resolución, se ha estimado que los hechos objetos del expediente han sido suficientemente probados. De igual forma se ha considerado autor de </w:t>
      </w:r>
      <w:proofErr w:type="gramStart"/>
      <w:r w:rsidRPr="00FA6BB8">
        <w:rPr>
          <w:rFonts w:asciiTheme="minorHAnsi" w:hAnsiTheme="minorHAnsi" w:cstheme="minorHAnsi"/>
          <w:szCs w:val="22"/>
          <w:lang w:val="es-ES_tradnl"/>
        </w:rPr>
        <w:t>los mismos</w:t>
      </w:r>
      <w:proofErr w:type="gramEnd"/>
      <w:r w:rsidRPr="00FA6BB8">
        <w:rPr>
          <w:rFonts w:asciiTheme="minorHAnsi" w:hAnsiTheme="minorHAnsi" w:cstheme="minorHAnsi"/>
          <w:szCs w:val="22"/>
          <w:lang w:val="es-ES_tradnl"/>
        </w:rPr>
        <w:t xml:space="preserve"> a</w:t>
      </w:r>
      <w:r w:rsidR="00F97979">
        <w:rPr>
          <w:rFonts w:asciiTheme="minorHAnsi" w:hAnsiTheme="minorHAnsi" w:cstheme="minorHAnsi"/>
          <w:szCs w:val="22"/>
          <w:lang w:val="es-ES_tradnl"/>
        </w:rPr>
        <w:t xml:space="preserve"> &lt;&lt;</w:t>
      </w:r>
      <w:r w:rsidR="00F97979">
        <w:rPr>
          <w:rFonts w:asciiTheme="minorHAnsi" w:hAnsiTheme="minorHAnsi" w:cstheme="minorHAnsi"/>
          <w:b/>
          <w:bCs/>
          <w:szCs w:val="22"/>
          <w:lang w:val="es-ES_tradnl"/>
        </w:rPr>
        <w:t>NOMBREALUMNO</w:t>
      </w:r>
      <w:r w:rsidR="00F97979" w:rsidRPr="00F97979">
        <w:rPr>
          <w:rFonts w:asciiTheme="minorHAnsi" w:hAnsiTheme="minorHAnsi" w:cstheme="minorHAnsi"/>
          <w:szCs w:val="22"/>
          <w:lang w:val="es-ES_tradnl"/>
        </w:rPr>
        <w:t>&gt;&gt;</w:t>
      </w:r>
      <w:r w:rsidR="00F97979">
        <w:rPr>
          <w:rFonts w:asciiTheme="minorHAnsi" w:hAnsiTheme="minorHAnsi" w:cstheme="minorHAnsi"/>
          <w:szCs w:val="22"/>
          <w:lang w:val="es-ES_tradnl"/>
        </w:rPr>
        <w:t>.</w:t>
      </w:r>
    </w:p>
    <w:p w14:paraId="08122260" w14:textId="77777777" w:rsidR="00C174D0" w:rsidRPr="00754160" w:rsidRDefault="00C174D0" w:rsidP="00F97979">
      <w:pPr>
        <w:ind w:firstLine="720"/>
        <w:jc w:val="both"/>
        <w:rPr>
          <w:rFonts w:asciiTheme="minorHAnsi" w:hAnsiTheme="minorHAnsi" w:cstheme="minorHAnsi"/>
          <w:szCs w:val="22"/>
          <w:lang w:val="es-ES_tradnl"/>
        </w:rPr>
      </w:pPr>
    </w:p>
    <w:p w14:paraId="3ABD7C6A" w14:textId="684155D4" w:rsidR="00C174D0" w:rsidRPr="00697A52" w:rsidRDefault="00C174D0" w:rsidP="00F97979">
      <w:pPr>
        <w:ind w:firstLine="720"/>
        <w:jc w:val="both"/>
        <w:rPr>
          <w:rFonts w:asciiTheme="minorHAnsi" w:hAnsiTheme="minorHAnsi" w:cs="Microsoft Uighur"/>
          <w:szCs w:val="22"/>
          <w:lang w:val="es-ES_tradnl"/>
        </w:rPr>
      </w:pPr>
      <w:r w:rsidRPr="00697A52">
        <w:rPr>
          <w:rFonts w:asciiTheme="minorHAnsi" w:hAnsiTheme="minorHAnsi" w:cs="Microsoft Uighur"/>
          <w:szCs w:val="22"/>
          <w:lang w:val="es-ES_tradnl"/>
        </w:rPr>
        <w:t>Consecuentemente, una vez estudiadas las aleg</w:t>
      </w:r>
      <w:r>
        <w:rPr>
          <w:rFonts w:asciiTheme="minorHAnsi" w:hAnsiTheme="minorHAnsi" w:cs="Microsoft Uighur"/>
          <w:szCs w:val="22"/>
          <w:lang w:val="es-ES_tradnl"/>
        </w:rPr>
        <w:t xml:space="preserve">aciones aportadas por los padres </w:t>
      </w:r>
      <w:r w:rsidRPr="00697A52">
        <w:rPr>
          <w:rFonts w:asciiTheme="minorHAnsi" w:hAnsiTheme="minorHAnsi" w:cs="Microsoft Uighur"/>
          <w:szCs w:val="22"/>
          <w:lang w:val="es-ES_tradnl"/>
        </w:rPr>
        <w:t>y tras l</w:t>
      </w:r>
      <w:r>
        <w:rPr>
          <w:rFonts w:asciiTheme="minorHAnsi" w:hAnsiTheme="minorHAnsi" w:cs="Microsoft Uighur"/>
          <w:szCs w:val="22"/>
          <w:lang w:val="es-ES_tradnl"/>
        </w:rPr>
        <w:t xml:space="preserve">as deliberaciones oportunas, se </w:t>
      </w:r>
      <w:r w:rsidRPr="00697A52">
        <w:rPr>
          <w:rFonts w:asciiTheme="minorHAnsi" w:hAnsiTheme="minorHAnsi" w:cs="Microsoft Uighur"/>
          <w:szCs w:val="22"/>
          <w:lang w:val="es-ES_tradnl"/>
        </w:rPr>
        <w:t>ha considerado que los hechos consisten en "</w:t>
      </w:r>
      <w:r w:rsidR="00F97979">
        <w:rPr>
          <w:rFonts w:asciiTheme="minorHAnsi" w:hAnsiTheme="minorHAnsi" w:cs="Microsoft Uighur"/>
          <w:szCs w:val="22"/>
          <w:lang w:val="es-ES_tradnl"/>
        </w:rPr>
        <w:t>&lt;&lt;</w:t>
      </w:r>
      <w:r w:rsidR="00F97979">
        <w:rPr>
          <w:rFonts w:asciiTheme="minorHAnsi" w:hAnsiTheme="minorHAnsi" w:cs="Microsoft Uighur"/>
          <w:b/>
          <w:bCs/>
          <w:szCs w:val="22"/>
          <w:lang w:val="es-ES_tradnl"/>
        </w:rPr>
        <w:t>HECHOS</w:t>
      </w:r>
      <w:r w:rsidR="00F97979" w:rsidRPr="00F97979">
        <w:rPr>
          <w:rFonts w:asciiTheme="minorHAnsi" w:hAnsiTheme="minorHAnsi" w:cs="Microsoft Uighur"/>
          <w:szCs w:val="22"/>
          <w:lang w:val="es-ES_tradnl"/>
        </w:rPr>
        <w:t>&gt;&gt;</w:t>
      </w:r>
      <w:r w:rsidRPr="00697A52">
        <w:rPr>
          <w:rFonts w:asciiTheme="minorHAnsi" w:hAnsiTheme="minorHAnsi" w:cs="Microsoft Uighur"/>
          <w:szCs w:val="22"/>
          <w:lang w:val="es-ES_tradnl"/>
        </w:rPr>
        <w:t>" pueden ser encuadrados dentro de la conducta prevista en el artículo 52</w:t>
      </w:r>
      <w:r>
        <w:rPr>
          <w:rFonts w:asciiTheme="minorHAnsi" w:hAnsiTheme="minorHAnsi" w:cs="Microsoft Uighur"/>
          <w:b/>
          <w:bCs/>
          <w:szCs w:val="22"/>
          <w:lang w:val="es-ES_tradnl"/>
        </w:rPr>
        <w:t xml:space="preserve"> a)</w:t>
      </w:r>
      <w:r w:rsidRPr="00697A52">
        <w:rPr>
          <w:rFonts w:asciiTheme="minorHAnsi" w:hAnsiTheme="minorHAnsi" w:cs="Microsoft Uighur"/>
          <w:b/>
          <w:bCs/>
          <w:szCs w:val="22"/>
          <w:lang w:val="es-ES_tradnl"/>
        </w:rPr>
        <w:t xml:space="preserve"> </w:t>
      </w:r>
      <w:r w:rsidRPr="00697A52">
        <w:rPr>
          <w:rFonts w:asciiTheme="minorHAnsi" w:hAnsiTheme="minorHAnsi" w:cs="Microsoft Uighur"/>
          <w:szCs w:val="22"/>
          <w:lang w:val="es-ES_tradnl"/>
        </w:rPr>
        <w:t>del Real Decreto 732/1995, de 5 de mayo, por el que se establecen los derechos y deberes de los alumnos y las normas de convivencia en los Centros.</w:t>
      </w:r>
    </w:p>
    <w:p w14:paraId="125AC98C" w14:textId="77777777" w:rsidR="00C174D0" w:rsidRPr="00697A52" w:rsidRDefault="00C174D0" w:rsidP="00F97979">
      <w:pPr>
        <w:jc w:val="both"/>
        <w:rPr>
          <w:rFonts w:asciiTheme="minorHAnsi" w:hAnsiTheme="minorHAnsi" w:cs="Microsoft Uighur"/>
          <w:szCs w:val="22"/>
          <w:lang w:val="es-ES_tradnl"/>
        </w:rPr>
      </w:pPr>
    </w:p>
    <w:p w14:paraId="3FF2CDEF" w14:textId="5FB00392" w:rsidR="00C174D0" w:rsidRPr="00697A52" w:rsidRDefault="00C174D0" w:rsidP="00F97979">
      <w:pPr>
        <w:ind w:firstLine="720"/>
        <w:jc w:val="both"/>
        <w:rPr>
          <w:rFonts w:asciiTheme="minorHAnsi" w:hAnsiTheme="minorHAnsi" w:cs="Microsoft Uighur"/>
          <w:szCs w:val="22"/>
          <w:lang w:val="es-ES_tradnl"/>
        </w:rPr>
      </w:pPr>
      <w:r>
        <w:rPr>
          <w:rFonts w:asciiTheme="minorHAnsi" w:hAnsiTheme="minorHAnsi" w:cs="Microsoft Uighur"/>
          <w:szCs w:val="22"/>
          <w:lang w:val="es-ES_tradnl"/>
        </w:rPr>
        <w:t>Por todo lo anterior se ha decidido</w:t>
      </w:r>
      <w:r w:rsidRPr="00697A52">
        <w:rPr>
          <w:rFonts w:asciiTheme="minorHAnsi" w:hAnsiTheme="minorHAnsi" w:cs="Microsoft Uighur"/>
          <w:szCs w:val="22"/>
          <w:lang w:val="es-ES_tradnl"/>
        </w:rPr>
        <w:t xml:space="preserve"> PROPONER corregir dicha conducta con la aplicación del </w:t>
      </w:r>
      <w:r w:rsidRPr="008A34B4">
        <w:rPr>
          <w:rFonts w:asciiTheme="minorHAnsi" w:hAnsiTheme="minorHAnsi" w:cs="Microsoft Uighur"/>
          <w:b/>
          <w:szCs w:val="22"/>
          <w:lang w:val="es-ES_tradnl"/>
        </w:rPr>
        <w:t xml:space="preserve">Artículo 53, </w:t>
      </w:r>
      <w:r>
        <w:rPr>
          <w:rFonts w:asciiTheme="minorHAnsi" w:hAnsiTheme="minorHAnsi" w:cs="Microsoft Uighur"/>
          <w:b/>
          <w:szCs w:val="22"/>
          <w:lang w:val="es-ES_tradnl"/>
        </w:rPr>
        <w:t>apartado E</w:t>
      </w:r>
      <w:r w:rsidRPr="00697A52">
        <w:rPr>
          <w:rFonts w:asciiTheme="minorHAnsi" w:hAnsiTheme="minorHAnsi" w:cs="Microsoft Uighur"/>
          <w:szCs w:val="22"/>
          <w:lang w:val="es-ES_tradnl"/>
        </w:rPr>
        <w:t xml:space="preserve"> (</w:t>
      </w:r>
      <w:r>
        <w:rPr>
          <w:rFonts w:asciiTheme="minorHAnsi" w:hAnsiTheme="minorHAnsi" w:cs="Microsoft Uighur"/>
          <w:szCs w:val="22"/>
          <w:lang w:val="es-ES_tradnl"/>
        </w:rPr>
        <w:t xml:space="preserve">suspensión de asistencia al centro durante </w:t>
      </w:r>
      <w:r w:rsidR="00F97979">
        <w:rPr>
          <w:rFonts w:asciiTheme="minorHAnsi" w:hAnsiTheme="minorHAnsi" w:cs="Microsoft Uighur"/>
          <w:szCs w:val="22"/>
          <w:lang w:val="es-ES_tradnl"/>
        </w:rPr>
        <w:t>&lt;&lt;</w:t>
      </w:r>
      <w:proofErr w:type="spellStart"/>
      <w:r w:rsidR="00F97979">
        <w:rPr>
          <w:rFonts w:asciiTheme="minorHAnsi" w:hAnsiTheme="minorHAnsi" w:cs="Microsoft Uighur"/>
          <w:b/>
          <w:bCs/>
          <w:szCs w:val="22"/>
          <w:lang w:val="es-ES_tradnl"/>
        </w:rPr>
        <w:t>diasSuspension</w:t>
      </w:r>
      <w:proofErr w:type="spellEnd"/>
      <w:r w:rsidR="00F97979">
        <w:rPr>
          <w:rFonts w:asciiTheme="minorHAnsi" w:hAnsiTheme="minorHAnsi" w:cs="Microsoft Uighur"/>
          <w:b/>
          <w:bCs/>
          <w:szCs w:val="22"/>
          <w:lang w:val="es-ES_tradnl"/>
        </w:rPr>
        <w:t>&gt;&gt;</w:t>
      </w:r>
      <w:r>
        <w:rPr>
          <w:rFonts w:asciiTheme="minorHAnsi" w:hAnsiTheme="minorHAnsi" w:cs="Microsoft Uighur"/>
          <w:szCs w:val="22"/>
          <w:lang w:val="es-ES_tradnl"/>
        </w:rPr>
        <w:t xml:space="preserve"> días</w:t>
      </w:r>
      <w:r w:rsidRPr="00697A52">
        <w:rPr>
          <w:rFonts w:asciiTheme="minorHAnsi" w:hAnsiTheme="minorHAnsi" w:cs="Microsoft Uighur"/>
          <w:szCs w:val="22"/>
          <w:lang w:val="es-ES_tradnl"/>
        </w:rPr>
        <w:t>)</w:t>
      </w:r>
      <w:r>
        <w:rPr>
          <w:rFonts w:asciiTheme="minorHAnsi" w:hAnsiTheme="minorHAnsi" w:cs="Microsoft Uighur"/>
          <w:szCs w:val="22"/>
          <w:lang w:val="es-ES_tradnl"/>
        </w:rPr>
        <w:t xml:space="preserve"> </w:t>
      </w:r>
      <w:r w:rsidRPr="00697A52">
        <w:rPr>
          <w:rFonts w:asciiTheme="minorHAnsi" w:hAnsiTheme="minorHAnsi" w:cs="Microsoft Uighur"/>
          <w:szCs w:val="22"/>
          <w:lang w:val="es-ES_tradnl"/>
        </w:rPr>
        <w:t>en aplicación del citado Real Decreto.</w:t>
      </w:r>
    </w:p>
    <w:p w14:paraId="60D32E00" w14:textId="77777777" w:rsidR="00C174D0" w:rsidRPr="00697A52" w:rsidRDefault="00C174D0" w:rsidP="00F97979">
      <w:pPr>
        <w:jc w:val="both"/>
        <w:rPr>
          <w:rFonts w:asciiTheme="minorHAnsi" w:hAnsiTheme="minorHAnsi" w:cs="Microsoft Uighur"/>
          <w:szCs w:val="22"/>
          <w:lang w:val="es-ES_tradnl"/>
        </w:rPr>
      </w:pPr>
    </w:p>
    <w:p w14:paraId="2098B096" w14:textId="77777777" w:rsidR="00C174D0" w:rsidRPr="00697A52" w:rsidRDefault="00C174D0" w:rsidP="00F97979">
      <w:pPr>
        <w:ind w:firstLine="720"/>
        <w:jc w:val="both"/>
        <w:rPr>
          <w:rFonts w:asciiTheme="minorHAnsi" w:hAnsiTheme="minorHAnsi"/>
          <w:szCs w:val="22"/>
          <w:lang w:val="es-ES_tradnl"/>
        </w:rPr>
      </w:pPr>
      <w:r w:rsidRPr="00697A52">
        <w:rPr>
          <w:rFonts w:asciiTheme="minorHAnsi" w:hAnsiTheme="minorHAnsi" w:cs="Microsoft Uighur"/>
          <w:szCs w:val="22"/>
          <w:lang w:val="es-ES_tradnl"/>
        </w:rPr>
        <w:t>Lo que pongo en su conocimiento a efectos oportunos.</w:t>
      </w:r>
    </w:p>
    <w:p w14:paraId="1CBB2444" w14:textId="77777777" w:rsidR="00C174D0" w:rsidRPr="00697A52" w:rsidRDefault="00C174D0" w:rsidP="00F97979">
      <w:pPr>
        <w:jc w:val="both"/>
        <w:rPr>
          <w:rFonts w:asciiTheme="minorHAnsi" w:hAnsiTheme="minorHAnsi"/>
          <w:szCs w:val="22"/>
          <w:lang w:val="es-ES_tradnl"/>
        </w:rPr>
      </w:pPr>
    </w:p>
    <w:p w14:paraId="526AF9E7" w14:textId="77777777" w:rsidR="00C174D0" w:rsidRPr="00697A52" w:rsidRDefault="00C174D0" w:rsidP="00F97979">
      <w:pPr>
        <w:jc w:val="both"/>
        <w:rPr>
          <w:rFonts w:asciiTheme="minorHAnsi" w:hAnsiTheme="minorHAnsi" w:cs="Microsoft Uighur"/>
          <w:szCs w:val="22"/>
          <w:lang w:val="es-ES_tradnl"/>
        </w:rPr>
      </w:pPr>
    </w:p>
    <w:p w14:paraId="7DB0E279" w14:textId="77777777" w:rsidR="00C174D0" w:rsidRPr="00697A52" w:rsidRDefault="00C174D0" w:rsidP="00C174D0">
      <w:pPr>
        <w:ind w:left="1440"/>
        <w:rPr>
          <w:rFonts w:asciiTheme="minorHAnsi" w:hAnsiTheme="minorHAnsi" w:cs="Microsoft Uighur"/>
          <w:szCs w:val="22"/>
          <w:lang w:val="es-ES_tradnl"/>
        </w:rPr>
      </w:pPr>
    </w:p>
    <w:p w14:paraId="05ED392B" w14:textId="517CD879" w:rsidR="00C174D0" w:rsidRDefault="00C174D0" w:rsidP="00C174D0">
      <w:pPr>
        <w:jc w:val="center"/>
        <w:rPr>
          <w:rFonts w:asciiTheme="minorHAnsi" w:hAnsiTheme="minorHAnsi" w:cs="Microsoft Uighur"/>
          <w:szCs w:val="22"/>
          <w:lang w:val="es-ES_tradnl"/>
        </w:rPr>
      </w:pPr>
      <w:r w:rsidRPr="00697A52">
        <w:rPr>
          <w:rFonts w:asciiTheme="minorHAnsi" w:hAnsiTheme="minorHAnsi" w:cs="Microsoft Uighur"/>
          <w:szCs w:val="22"/>
          <w:lang w:val="es-ES_tradnl"/>
        </w:rPr>
        <w:t>Melilla a</w:t>
      </w:r>
      <w:r w:rsidR="00F97979">
        <w:rPr>
          <w:rFonts w:asciiTheme="minorHAnsi" w:hAnsiTheme="minorHAnsi" w:cs="Microsoft Uighur"/>
          <w:szCs w:val="22"/>
          <w:lang w:val="es-ES_tradnl"/>
        </w:rPr>
        <w:t xml:space="preserve"> fecha firma digital</w:t>
      </w:r>
    </w:p>
    <w:p w14:paraId="78B6C7D0" w14:textId="77777777" w:rsidR="00C174D0" w:rsidRPr="00697A52" w:rsidRDefault="00C174D0" w:rsidP="00C174D0">
      <w:pPr>
        <w:jc w:val="center"/>
        <w:rPr>
          <w:rFonts w:asciiTheme="minorHAnsi" w:hAnsiTheme="minorHAnsi" w:cs="Microsoft Uighur"/>
          <w:szCs w:val="22"/>
          <w:lang w:val="es-ES_tradnl"/>
        </w:rPr>
      </w:pPr>
    </w:p>
    <w:p w14:paraId="171C6250" w14:textId="77777777" w:rsidR="00C174D0" w:rsidRPr="00697A52" w:rsidRDefault="00C174D0" w:rsidP="00C174D0">
      <w:pPr>
        <w:jc w:val="center"/>
        <w:rPr>
          <w:rFonts w:asciiTheme="minorHAnsi" w:hAnsiTheme="minorHAnsi" w:cs="Microsoft Uighur"/>
          <w:szCs w:val="22"/>
          <w:lang w:val="es-ES_tradnl"/>
        </w:rPr>
      </w:pPr>
      <w:r w:rsidRPr="00697A52">
        <w:rPr>
          <w:rFonts w:asciiTheme="minorHAnsi" w:hAnsiTheme="minorHAnsi" w:cs="Microsoft Uighur"/>
          <w:szCs w:val="22"/>
          <w:lang w:val="es-ES_tradnl"/>
        </w:rPr>
        <w:t xml:space="preserve">El </w:t>
      </w:r>
      <w:proofErr w:type="gramStart"/>
      <w:r w:rsidRPr="00697A52">
        <w:rPr>
          <w:rFonts w:asciiTheme="minorHAnsi" w:hAnsiTheme="minorHAnsi" w:cs="Microsoft Uighur"/>
          <w:szCs w:val="22"/>
          <w:lang w:val="es-ES_tradnl"/>
        </w:rPr>
        <w:t>Director</w:t>
      </w:r>
      <w:proofErr w:type="gramEnd"/>
    </w:p>
    <w:p w14:paraId="6C7DD12C" w14:textId="77777777" w:rsidR="0029550B" w:rsidRDefault="0029550B" w:rsidP="0029550B">
      <w:pPr>
        <w:autoSpaceDE w:val="0"/>
        <w:autoSpaceDN w:val="0"/>
        <w:adjustRightInd w:val="0"/>
        <w:jc w:val="center"/>
        <w:rPr>
          <w:rFonts w:cs="Arial"/>
          <w:sz w:val="16"/>
          <w:szCs w:val="16"/>
        </w:rPr>
      </w:pPr>
      <w:r w:rsidRPr="00B736B4">
        <w:rPr>
          <w:rFonts w:cs="Arial"/>
          <w:sz w:val="16"/>
          <w:szCs w:val="16"/>
        </w:rPr>
        <w:t>&lt;&lt;</w:t>
      </w:r>
      <w:proofErr w:type="spellStart"/>
      <w:r w:rsidRPr="00B736B4">
        <w:rPr>
          <w:rFonts w:cs="Arial"/>
          <w:sz w:val="16"/>
          <w:szCs w:val="16"/>
        </w:rPr>
        <w:t>firmaVisible</w:t>
      </w:r>
      <w:proofErr w:type="spellEnd"/>
      <w:r w:rsidRPr="00B736B4">
        <w:rPr>
          <w:rFonts w:cs="Arial"/>
          <w:sz w:val="16"/>
          <w:szCs w:val="16"/>
        </w:rPr>
        <w:t>&gt;&gt;</w:t>
      </w:r>
    </w:p>
    <w:p w14:paraId="15AF2613" w14:textId="77777777" w:rsidR="00C174D0" w:rsidRPr="00697A52" w:rsidRDefault="00C174D0" w:rsidP="00C174D0">
      <w:pPr>
        <w:jc w:val="center"/>
        <w:rPr>
          <w:rFonts w:asciiTheme="minorHAnsi" w:hAnsiTheme="minorHAnsi" w:cs="Microsoft Uighur"/>
          <w:szCs w:val="22"/>
          <w:lang w:val="es-ES_tradnl"/>
        </w:rPr>
      </w:pPr>
    </w:p>
    <w:p w14:paraId="7B5474F9" w14:textId="77777777" w:rsidR="00C174D0" w:rsidRPr="00697A52" w:rsidRDefault="00C174D0" w:rsidP="00C174D0">
      <w:pPr>
        <w:jc w:val="center"/>
        <w:rPr>
          <w:rFonts w:asciiTheme="minorHAnsi" w:hAnsiTheme="minorHAnsi" w:cs="Microsoft Uighur"/>
          <w:szCs w:val="22"/>
          <w:lang w:val="es-ES_tradnl"/>
        </w:rPr>
      </w:pPr>
    </w:p>
    <w:p w14:paraId="72187EFF" w14:textId="3D8975E5" w:rsidR="00C174D0" w:rsidRDefault="00C174D0" w:rsidP="00C174D0">
      <w:pPr>
        <w:jc w:val="center"/>
        <w:rPr>
          <w:rFonts w:asciiTheme="minorHAnsi" w:hAnsiTheme="minorHAnsi" w:cs="SansSerif"/>
          <w:b/>
          <w:bCs/>
          <w:color w:val="000000"/>
          <w:szCs w:val="22"/>
          <w:lang w:val="es-ES_tradnl"/>
        </w:rPr>
      </w:pPr>
      <w:r w:rsidRPr="00697A52">
        <w:rPr>
          <w:rFonts w:asciiTheme="minorHAnsi" w:hAnsiTheme="minorHAnsi" w:cs="Microsoft Uighur"/>
          <w:szCs w:val="22"/>
          <w:lang w:val="es-ES_tradnl"/>
        </w:rPr>
        <w:t>Fdo</w:t>
      </w:r>
      <w:r w:rsidR="00F97979">
        <w:rPr>
          <w:rFonts w:asciiTheme="minorHAnsi" w:hAnsiTheme="minorHAnsi" w:cs="Microsoft Uighur"/>
          <w:szCs w:val="22"/>
          <w:lang w:val="es-ES_tradnl"/>
        </w:rPr>
        <w:t>.</w:t>
      </w:r>
      <w:r w:rsidRPr="00697A52">
        <w:rPr>
          <w:rFonts w:asciiTheme="minorHAnsi" w:hAnsiTheme="minorHAnsi" w:cs="Microsoft Uighur"/>
          <w:szCs w:val="22"/>
          <w:lang w:val="es-ES_tradnl"/>
        </w:rPr>
        <w:t xml:space="preserve">: </w:t>
      </w:r>
      <w:r w:rsidR="00A70BC9">
        <w:rPr>
          <w:rFonts w:asciiTheme="minorHAnsi" w:hAnsiTheme="minorHAnsi" w:cs="Microsoft Uighur"/>
          <w:szCs w:val="22"/>
          <w:lang w:val="es-ES_tradnl"/>
        </w:rPr>
        <w:t>José Manuel Rodríguez García</w:t>
      </w:r>
    </w:p>
    <w:p w14:paraId="30CCF74C" w14:textId="77777777" w:rsidR="00C174D0" w:rsidRDefault="00C174D0" w:rsidP="00C174D0">
      <w:pPr>
        <w:autoSpaceDN w:val="0"/>
        <w:adjustRightInd w:val="0"/>
        <w:spacing w:line="279" w:lineRule="atLeast"/>
        <w:jc w:val="center"/>
        <w:rPr>
          <w:rFonts w:asciiTheme="minorHAnsi" w:hAnsiTheme="minorHAnsi" w:cs="SansSerif"/>
          <w:b/>
          <w:bCs/>
          <w:color w:val="000000"/>
          <w:szCs w:val="22"/>
          <w:lang w:val="es-ES_tradnl"/>
        </w:rPr>
      </w:pPr>
    </w:p>
    <w:p w14:paraId="4237DF6C" w14:textId="77777777" w:rsidR="00C174D0" w:rsidRDefault="00C174D0" w:rsidP="00C174D0">
      <w:pPr>
        <w:autoSpaceDN w:val="0"/>
        <w:adjustRightInd w:val="0"/>
        <w:spacing w:line="279" w:lineRule="atLeast"/>
        <w:rPr>
          <w:rFonts w:asciiTheme="minorHAnsi" w:hAnsiTheme="minorHAnsi" w:cs="SansSerif"/>
          <w:b/>
          <w:bCs/>
          <w:color w:val="000000"/>
          <w:szCs w:val="22"/>
          <w:lang w:val="es-ES_tradnl"/>
        </w:rPr>
      </w:pPr>
    </w:p>
    <w:p w14:paraId="38974A33" w14:textId="77777777" w:rsidR="00C174D0" w:rsidRDefault="00C174D0" w:rsidP="00C174D0">
      <w:pPr>
        <w:autoSpaceDN w:val="0"/>
        <w:adjustRightInd w:val="0"/>
        <w:spacing w:line="279" w:lineRule="atLeast"/>
        <w:rPr>
          <w:rFonts w:asciiTheme="minorHAnsi" w:hAnsiTheme="minorHAnsi" w:cs="SansSerif"/>
          <w:b/>
          <w:bCs/>
          <w:color w:val="000000"/>
          <w:szCs w:val="22"/>
          <w:lang w:val="es-ES_tradnl"/>
        </w:rPr>
      </w:pPr>
    </w:p>
    <w:p w14:paraId="1F064C37" w14:textId="77777777" w:rsidR="00C174D0" w:rsidRPr="00697A52" w:rsidRDefault="00C174D0" w:rsidP="00C174D0">
      <w:pPr>
        <w:autoSpaceDN w:val="0"/>
        <w:adjustRightInd w:val="0"/>
        <w:spacing w:line="279" w:lineRule="atLeast"/>
        <w:rPr>
          <w:rFonts w:asciiTheme="minorHAnsi" w:hAnsiTheme="minorHAnsi" w:cs="SansSerif"/>
          <w:b/>
          <w:bCs/>
          <w:color w:val="000000"/>
          <w:szCs w:val="22"/>
          <w:lang w:val="es-ES_tradnl"/>
        </w:rPr>
      </w:pPr>
      <w:r>
        <w:rPr>
          <w:rFonts w:asciiTheme="minorHAnsi" w:hAnsiTheme="minorHAnsi" w:cs="SansSerif"/>
          <w:b/>
          <w:bCs/>
          <w:color w:val="000000"/>
          <w:szCs w:val="22"/>
          <w:lang w:val="es-ES_tradnl"/>
        </w:rPr>
        <w:t>SR</w:t>
      </w:r>
      <w:r w:rsidR="002D7435">
        <w:rPr>
          <w:rFonts w:asciiTheme="minorHAnsi" w:hAnsiTheme="minorHAnsi" w:cs="SansSerif"/>
          <w:b/>
          <w:bCs/>
          <w:color w:val="000000"/>
          <w:szCs w:val="22"/>
          <w:lang w:val="es-ES_tradnl"/>
        </w:rPr>
        <w:t>A</w:t>
      </w:r>
      <w:r>
        <w:rPr>
          <w:rFonts w:asciiTheme="minorHAnsi" w:hAnsiTheme="minorHAnsi" w:cs="SansSerif"/>
          <w:b/>
          <w:bCs/>
          <w:color w:val="000000"/>
          <w:szCs w:val="22"/>
          <w:lang w:val="es-ES_tradnl"/>
        </w:rPr>
        <w:t xml:space="preserve"> DIRECTOR PROVINCIAL DEL MEFP</w:t>
      </w:r>
      <w:r w:rsidR="002D7435">
        <w:rPr>
          <w:rFonts w:asciiTheme="minorHAnsi" w:hAnsiTheme="minorHAnsi" w:cs="SansSerif"/>
          <w:b/>
          <w:bCs/>
          <w:color w:val="000000"/>
          <w:szCs w:val="22"/>
          <w:lang w:val="es-ES_tradnl"/>
        </w:rPr>
        <w:t>D</w:t>
      </w:r>
      <w:r>
        <w:rPr>
          <w:rFonts w:asciiTheme="minorHAnsi" w:hAnsiTheme="minorHAnsi" w:cs="SansSerif"/>
          <w:b/>
          <w:bCs/>
          <w:color w:val="000000"/>
          <w:szCs w:val="22"/>
          <w:lang w:val="es-ES_tradnl"/>
        </w:rPr>
        <w:t>. MELILLA</w:t>
      </w:r>
    </w:p>
    <w:p w14:paraId="4FA68A9C" w14:textId="77777777" w:rsidR="00C174D0" w:rsidRDefault="00C174D0" w:rsidP="00C174D0">
      <w:pPr>
        <w:tabs>
          <w:tab w:val="left" w:pos="4860"/>
        </w:tabs>
        <w:rPr>
          <w:rFonts w:ascii="Arial Narrow" w:hAnsi="Arial Narrow"/>
          <w:szCs w:val="22"/>
        </w:rPr>
      </w:pPr>
    </w:p>
    <w:p w14:paraId="43205817" w14:textId="77777777" w:rsidR="006F72E5" w:rsidRDefault="006F72E5" w:rsidP="006F72E5">
      <w:pPr>
        <w:ind w:left="284"/>
        <w:jc w:val="both"/>
        <w:rPr>
          <w:rFonts w:cs="Arial"/>
          <w:sz w:val="24"/>
        </w:rPr>
      </w:pPr>
    </w:p>
    <w:sectPr w:rsidR="006F72E5" w:rsidSect="0077029D">
      <w:headerReference w:type="default" r:id="rId11"/>
      <w:footerReference w:type="even" r:id="rId12"/>
      <w:headerReference w:type="first" r:id="rId13"/>
      <w:footerReference w:type="first" r:id="rId14"/>
      <w:type w:val="continuous"/>
      <w:pgSz w:w="11906" w:h="16838" w:code="9"/>
      <w:pgMar w:top="1928" w:right="746" w:bottom="1418" w:left="1260" w:header="709" w:footer="709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0560" w14:textId="77777777" w:rsidR="00A040A9" w:rsidRDefault="00A040A9">
      <w:r>
        <w:separator/>
      </w:r>
    </w:p>
  </w:endnote>
  <w:endnote w:type="continuationSeparator" w:id="0">
    <w:p w14:paraId="50A5F312" w14:textId="77777777" w:rsidR="00A040A9" w:rsidRDefault="00A04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SansSerif"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F330D" w14:textId="77777777" w:rsidR="003F10B9" w:rsidRDefault="003F10B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3264567" w14:textId="77777777" w:rsidR="003F10B9" w:rsidRDefault="003F10B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371F09" w:rsidRPr="00497D32" w14:paraId="57BD2008" w14:textId="77777777" w:rsidTr="00B25C1E">
      <w:trPr>
        <w:trHeight w:val="1251"/>
      </w:trPr>
      <w:tc>
        <w:tcPr>
          <w:tcW w:w="6062" w:type="dxa"/>
        </w:tcPr>
        <w:p w14:paraId="137E7699" w14:textId="77777777" w:rsidR="00371F09" w:rsidRPr="00497D32" w:rsidRDefault="00371F09" w:rsidP="00371F09">
          <w:pPr>
            <w:tabs>
              <w:tab w:val="center" w:pos="4320"/>
              <w:tab w:val="right" w:pos="8640"/>
            </w:tabs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418"/>
          </w:tblGrid>
          <w:tr w:rsidR="00371F09" w:rsidRPr="00497D32" w14:paraId="783ABE01" w14:textId="77777777" w:rsidTr="00B25C1E">
            <w:trPr>
              <w:trHeight w:val="433"/>
            </w:trPr>
            <w:tc>
              <w:tcPr>
                <w:tcW w:w="5418" w:type="dxa"/>
                <w:vAlign w:val="center"/>
              </w:tcPr>
              <w:p w14:paraId="75988BDE" w14:textId="77777777" w:rsidR="00371F09" w:rsidRPr="00497D32" w:rsidRDefault="00371F09" w:rsidP="00371F09">
                <w:pPr>
                  <w:tabs>
                    <w:tab w:val="center" w:pos="4320"/>
                    <w:tab w:val="right" w:pos="8640"/>
                  </w:tabs>
                  <w:snapToGrid w:val="0"/>
                  <w:jc w:val="center"/>
                  <w:rPr>
                    <w:rFonts w:cs="Arial"/>
                  </w:rPr>
                </w:pPr>
                <w:r w:rsidRPr="00497D32">
                  <w:rPr>
                    <w:rFonts w:cs="Arial"/>
                  </w:rPr>
                  <w:t xml:space="preserve">correo electrónico: </w:t>
                </w:r>
                <w:r>
                  <w:rPr>
                    <w:rFonts w:cs="Arial"/>
                  </w:rPr>
                  <w:t>ies.leopoldoqueipo@educacion.gob</w:t>
                </w:r>
                <w:r w:rsidRPr="00497D32">
                  <w:rPr>
                    <w:rFonts w:cs="Arial"/>
                  </w:rPr>
                  <w:t>.es</w:t>
                </w:r>
              </w:p>
            </w:tc>
          </w:tr>
        </w:tbl>
        <w:p w14:paraId="00981E09" w14:textId="77777777" w:rsidR="00371F09" w:rsidRPr="00497D32" w:rsidRDefault="00371F09" w:rsidP="00371F09"/>
      </w:tc>
      <w:tc>
        <w:tcPr>
          <w:tcW w:w="3695" w:type="dxa"/>
          <w:tcBorders>
            <w:left w:val="single" w:sz="4" w:space="0" w:color="000000"/>
          </w:tcBorders>
        </w:tcPr>
        <w:p w14:paraId="66C4E182" w14:textId="77777777" w:rsidR="00371F09" w:rsidRPr="00497D32" w:rsidRDefault="00371F09" w:rsidP="00371F09">
          <w:pPr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Plaza 1º de Mayo, 2</w:t>
          </w:r>
        </w:p>
        <w:p w14:paraId="2A0C38CE" w14:textId="77777777" w:rsidR="00371F09" w:rsidRPr="00497D32" w:rsidRDefault="00371F09" w:rsidP="00371F09">
          <w:pPr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52003   Melilla</w:t>
          </w:r>
        </w:p>
        <w:p w14:paraId="31EC1074" w14:textId="77777777" w:rsidR="00371F09" w:rsidRPr="00497D32" w:rsidRDefault="00371F09" w:rsidP="00371F09">
          <w:pPr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Tfno.:   952673810</w:t>
          </w:r>
        </w:p>
        <w:p w14:paraId="483FEEE8" w14:textId="77777777" w:rsidR="00371F09" w:rsidRPr="00497D32" w:rsidRDefault="00371F09" w:rsidP="00371F09">
          <w:pPr>
            <w:textAlignment w:val="baseline"/>
            <w:rPr>
              <w:b/>
            </w:rPr>
          </w:pPr>
          <w:r w:rsidRPr="00497D32">
            <w:rPr>
              <w:rFonts w:cs="Arial"/>
            </w:rPr>
            <w:t>Fax:     952685453</w:t>
          </w:r>
        </w:p>
      </w:tc>
    </w:tr>
  </w:tbl>
  <w:p w14:paraId="0D82C660" w14:textId="77777777" w:rsidR="003F10B9" w:rsidRDefault="003F10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0758" w14:textId="77777777" w:rsidR="00A040A9" w:rsidRDefault="00A040A9">
      <w:r>
        <w:separator/>
      </w:r>
    </w:p>
  </w:footnote>
  <w:footnote w:type="continuationSeparator" w:id="0">
    <w:p w14:paraId="76F7D603" w14:textId="77777777" w:rsidR="00A040A9" w:rsidRDefault="00A04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3D91" w14:textId="77777777" w:rsidR="003F10B9" w:rsidRDefault="00E11E02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2AFC33BD" wp14:editId="5F22A282">
          <wp:simplePos x="0" y="0"/>
          <wp:positionH relativeFrom="column">
            <wp:posOffset>5486400</wp:posOffset>
          </wp:positionH>
          <wp:positionV relativeFrom="paragraph">
            <wp:posOffset>-26035</wp:posOffset>
          </wp:positionV>
          <wp:extent cx="527685" cy="571500"/>
          <wp:effectExtent l="0" t="0" r="0" b="0"/>
          <wp:wrapTight wrapText="bothSides">
            <wp:wrapPolygon edited="0">
              <wp:start x="0" y="0"/>
              <wp:lineTo x="0" y="20880"/>
              <wp:lineTo x="21054" y="20880"/>
              <wp:lineTo x="21054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6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599B86" wp14:editId="7E42A392">
              <wp:simplePos x="0" y="0"/>
              <wp:positionH relativeFrom="column">
                <wp:posOffset>457200</wp:posOffset>
              </wp:positionH>
              <wp:positionV relativeFrom="paragraph">
                <wp:posOffset>88265</wp:posOffset>
              </wp:positionV>
              <wp:extent cx="1714500" cy="685165"/>
              <wp:effectExtent l="0" t="254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685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FF1F5" w14:textId="77777777" w:rsidR="003F10B9" w:rsidRDefault="003F10B9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rFonts w:ascii="Arial Narrow" w:hAnsi="Arial Narrow"/>
                              <w:sz w:val="10"/>
                              <w:szCs w:val="20"/>
                            </w:rPr>
                          </w:pPr>
                        </w:p>
                        <w:p w14:paraId="4241F1EF" w14:textId="77777777" w:rsidR="003F10B9" w:rsidRDefault="003F10B9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599B8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36pt;margin-top:6.95pt;width:135pt;height:53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" stroked="f">
              <v:textbox>
                <w:txbxContent>
                  <w:p w14:paraId="198FF1F5" w14:textId="77777777" w:rsidR="003F10B9" w:rsidRDefault="003F10B9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rPr>
                        <w:rFonts w:ascii="Arial Narrow" w:hAnsi="Arial Narrow"/>
                        <w:sz w:val="10"/>
                        <w:szCs w:val="20"/>
                      </w:rPr>
                    </w:pPr>
                  </w:p>
                  <w:p w14:paraId="4241F1EF" w14:textId="77777777" w:rsidR="003F10B9" w:rsidRDefault="003F10B9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4B99" w14:textId="77777777" w:rsidR="00C82CF5" w:rsidRDefault="00C82CF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987325D" wp14:editId="12095340">
          <wp:simplePos x="0" y="0"/>
          <wp:positionH relativeFrom="column">
            <wp:posOffset>0</wp:posOffset>
          </wp:positionH>
          <wp:positionV relativeFrom="paragraph">
            <wp:posOffset>151765</wp:posOffset>
          </wp:positionV>
          <wp:extent cx="648335" cy="702310"/>
          <wp:effectExtent l="0" t="0" r="0" b="0"/>
          <wp:wrapTight wrapText="bothSides">
            <wp:wrapPolygon edited="0">
              <wp:start x="0" y="0"/>
              <wp:lineTo x="0" y="21092"/>
              <wp:lineTo x="20944" y="21092"/>
              <wp:lineTo x="20944" y="0"/>
              <wp:lineTo x="0" y="0"/>
            </wp:wrapPolygon>
          </wp:wrapTight>
          <wp:docPr id="14" name="Imagen 14" descr="Dibujo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Dibujo en blanco y negr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6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B72"/>
    <w:multiLevelType w:val="hybridMultilevel"/>
    <w:tmpl w:val="1466F8CA"/>
    <w:lvl w:ilvl="0" w:tplc="B810CC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30264"/>
    <w:multiLevelType w:val="multilevel"/>
    <w:tmpl w:val="BE6A99E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3FC44BA"/>
    <w:multiLevelType w:val="hybridMultilevel"/>
    <w:tmpl w:val="A33809BE"/>
    <w:lvl w:ilvl="0" w:tplc="CB24AE8C">
      <w:numFmt w:val="bullet"/>
      <w:lvlText w:val="-"/>
      <w:lvlJc w:val="left"/>
      <w:pPr>
        <w:tabs>
          <w:tab w:val="num" w:pos="1785"/>
        </w:tabs>
        <w:ind w:left="178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247258BC"/>
    <w:multiLevelType w:val="hybridMultilevel"/>
    <w:tmpl w:val="3E4A074E"/>
    <w:lvl w:ilvl="0" w:tplc="72AA803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05A7C"/>
    <w:multiLevelType w:val="hybridMultilevel"/>
    <w:tmpl w:val="FB9298A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A7480"/>
    <w:multiLevelType w:val="multilevel"/>
    <w:tmpl w:val="5BDC8A5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C3E062E"/>
    <w:multiLevelType w:val="multilevel"/>
    <w:tmpl w:val="929E5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2C864BFC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1FD02C7"/>
    <w:multiLevelType w:val="hybridMultilevel"/>
    <w:tmpl w:val="CC568B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A7301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BC82EA3"/>
    <w:multiLevelType w:val="multilevel"/>
    <w:tmpl w:val="4DFE9B5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DE5C59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DC20C1E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90C228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4A65362C"/>
    <w:multiLevelType w:val="hybridMultilevel"/>
    <w:tmpl w:val="FB28D260"/>
    <w:lvl w:ilvl="0" w:tplc="0C0A0001">
      <w:start w:val="1"/>
      <w:numFmt w:val="bullet"/>
      <w:lvlText w:val=""/>
      <w:lvlJc w:val="left"/>
      <w:pPr>
        <w:tabs>
          <w:tab w:val="num" w:pos="1488"/>
        </w:tabs>
        <w:ind w:left="14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08"/>
        </w:tabs>
        <w:ind w:left="22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28"/>
        </w:tabs>
        <w:ind w:left="29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48"/>
        </w:tabs>
        <w:ind w:left="36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68"/>
        </w:tabs>
        <w:ind w:left="43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88"/>
        </w:tabs>
        <w:ind w:left="50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08"/>
        </w:tabs>
        <w:ind w:left="58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28"/>
        </w:tabs>
        <w:ind w:left="65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48"/>
        </w:tabs>
        <w:ind w:left="7248" w:hanging="360"/>
      </w:pPr>
      <w:rPr>
        <w:rFonts w:ascii="Wingdings" w:hAnsi="Wingdings" w:hint="default"/>
      </w:rPr>
    </w:lvl>
  </w:abstractNum>
  <w:abstractNum w:abstractNumId="15" w15:restartNumberingAfterBreak="0">
    <w:nsid w:val="4B1F2CA1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57826966"/>
    <w:multiLevelType w:val="hybridMultilevel"/>
    <w:tmpl w:val="6FAEE9D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184FE9"/>
    <w:multiLevelType w:val="hybridMultilevel"/>
    <w:tmpl w:val="A386DC40"/>
    <w:lvl w:ilvl="0" w:tplc="45B6DE0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55609"/>
    <w:multiLevelType w:val="hybridMultilevel"/>
    <w:tmpl w:val="4DFE9B52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3910B49"/>
    <w:multiLevelType w:val="hybridMultilevel"/>
    <w:tmpl w:val="638EC3FE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E660FF5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98666F3"/>
    <w:multiLevelType w:val="hybridMultilevel"/>
    <w:tmpl w:val="90EC214A"/>
    <w:lvl w:ilvl="0" w:tplc="79BA5F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5D7001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086265066">
    <w:abstractNumId w:val="14"/>
  </w:num>
  <w:num w:numId="2" w16cid:durableId="1052197962">
    <w:abstractNumId w:val="9"/>
  </w:num>
  <w:num w:numId="3" w16cid:durableId="181095761">
    <w:abstractNumId w:val="7"/>
  </w:num>
  <w:num w:numId="4" w16cid:durableId="1640528901">
    <w:abstractNumId w:val="15"/>
  </w:num>
  <w:num w:numId="5" w16cid:durableId="549997939">
    <w:abstractNumId w:val="18"/>
  </w:num>
  <w:num w:numId="6" w16cid:durableId="1965847119">
    <w:abstractNumId w:val="10"/>
  </w:num>
  <w:num w:numId="7" w16cid:durableId="2131825993">
    <w:abstractNumId w:val="20"/>
  </w:num>
  <w:num w:numId="8" w16cid:durableId="1238440486">
    <w:abstractNumId w:val="17"/>
  </w:num>
  <w:num w:numId="9" w16cid:durableId="1394623721">
    <w:abstractNumId w:val="13"/>
  </w:num>
  <w:num w:numId="10" w16cid:durableId="1571649789">
    <w:abstractNumId w:val="6"/>
  </w:num>
  <w:num w:numId="11" w16cid:durableId="1397312421">
    <w:abstractNumId w:val="4"/>
  </w:num>
  <w:num w:numId="12" w16cid:durableId="1344547998">
    <w:abstractNumId w:val="11"/>
  </w:num>
  <w:num w:numId="13" w16cid:durableId="1843474792">
    <w:abstractNumId w:val="12"/>
  </w:num>
  <w:num w:numId="14" w16cid:durableId="574555161">
    <w:abstractNumId w:val="1"/>
  </w:num>
  <w:num w:numId="15" w16cid:durableId="1650355813">
    <w:abstractNumId w:val="22"/>
  </w:num>
  <w:num w:numId="16" w16cid:durableId="1591154952">
    <w:abstractNumId w:val="5"/>
  </w:num>
  <w:num w:numId="17" w16cid:durableId="10030764">
    <w:abstractNumId w:val="3"/>
  </w:num>
  <w:num w:numId="18" w16cid:durableId="574633130">
    <w:abstractNumId w:val="0"/>
  </w:num>
  <w:num w:numId="19" w16cid:durableId="174080875">
    <w:abstractNumId w:val="2"/>
  </w:num>
  <w:num w:numId="20" w16cid:durableId="817381104">
    <w:abstractNumId w:val="19"/>
  </w:num>
  <w:num w:numId="21" w16cid:durableId="1150561952">
    <w:abstractNumId w:val="16"/>
  </w:num>
  <w:num w:numId="22" w16cid:durableId="1646736646">
    <w:abstractNumId w:val="21"/>
  </w:num>
  <w:num w:numId="23" w16cid:durableId="19268353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79"/>
    <w:rsid w:val="0000517C"/>
    <w:rsid w:val="000118CD"/>
    <w:rsid w:val="000142EC"/>
    <w:rsid w:val="00017117"/>
    <w:rsid w:val="00040F66"/>
    <w:rsid w:val="00043BBB"/>
    <w:rsid w:val="00076D51"/>
    <w:rsid w:val="000803CD"/>
    <w:rsid w:val="000C13A9"/>
    <w:rsid w:val="000C4BBD"/>
    <w:rsid w:val="000D2346"/>
    <w:rsid w:val="000D350E"/>
    <w:rsid w:val="000E6DFA"/>
    <w:rsid w:val="000F7B04"/>
    <w:rsid w:val="00101AA6"/>
    <w:rsid w:val="00106C75"/>
    <w:rsid w:val="00112654"/>
    <w:rsid w:val="00114F45"/>
    <w:rsid w:val="00133F59"/>
    <w:rsid w:val="00141B44"/>
    <w:rsid w:val="00143953"/>
    <w:rsid w:val="001454E5"/>
    <w:rsid w:val="00147898"/>
    <w:rsid w:val="00152964"/>
    <w:rsid w:val="00152C0F"/>
    <w:rsid w:val="001547F8"/>
    <w:rsid w:val="00172587"/>
    <w:rsid w:val="0018362E"/>
    <w:rsid w:val="00184684"/>
    <w:rsid w:val="0019018D"/>
    <w:rsid w:val="0019372F"/>
    <w:rsid w:val="00196C09"/>
    <w:rsid w:val="001A280B"/>
    <w:rsid w:val="001A442D"/>
    <w:rsid w:val="001B048A"/>
    <w:rsid w:val="001B22BB"/>
    <w:rsid w:val="001C0FD0"/>
    <w:rsid w:val="001C6BED"/>
    <w:rsid w:val="001D174E"/>
    <w:rsid w:val="001D66D2"/>
    <w:rsid w:val="002278B5"/>
    <w:rsid w:val="0025207F"/>
    <w:rsid w:val="00274A88"/>
    <w:rsid w:val="00276A80"/>
    <w:rsid w:val="002870FD"/>
    <w:rsid w:val="0029550B"/>
    <w:rsid w:val="00296C9E"/>
    <w:rsid w:val="002A020C"/>
    <w:rsid w:val="002C49EC"/>
    <w:rsid w:val="002C60F4"/>
    <w:rsid w:val="002C69EA"/>
    <w:rsid w:val="002D5073"/>
    <w:rsid w:val="002D7435"/>
    <w:rsid w:val="002E239E"/>
    <w:rsid w:val="002E36D0"/>
    <w:rsid w:val="002E36ED"/>
    <w:rsid w:val="002E3E13"/>
    <w:rsid w:val="002F3540"/>
    <w:rsid w:val="0030345E"/>
    <w:rsid w:val="00304438"/>
    <w:rsid w:val="00304BA2"/>
    <w:rsid w:val="0031006B"/>
    <w:rsid w:val="003153EB"/>
    <w:rsid w:val="00316D1C"/>
    <w:rsid w:val="00327A6A"/>
    <w:rsid w:val="0033522F"/>
    <w:rsid w:val="00335E3F"/>
    <w:rsid w:val="00350DA7"/>
    <w:rsid w:val="00371F09"/>
    <w:rsid w:val="003740F2"/>
    <w:rsid w:val="00376A2E"/>
    <w:rsid w:val="003A0CBE"/>
    <w:rsid w:val="003A496F"/>
    <w:rsid w:val="003B2AC1"/>
    <w:rsid w:val="003B3F6D"/>
    <w:rsid w:val="003B5F94"/>
    <w:rsid w:val="003B74D6"/>
    <w:rsid w:val="003E17CB"/>
    <w:rsid w:val="003F10B9"/>
    <w:rsid w:val="003F195D"/>
    <w:rsid w:val="003F2529"/>
    <w:rsid w:val="003F3740"/>
    <w:rsid w:val="003F59B2"/>
    <w:rsid w:val="004108A8"/>
    <w:rsid w:val="0041244C"/>
    <w:rsid w:val="00422B64"/>
    <w:rsid w:val="00433AEA"/>
    <w:rsid w:val="00433D28"/>
    <w:rsid w:val="00436415"/>
    <w:rsid w:val="00464E89"/>
    <w:rsid w:val="00470A66"/>
    <w:rsid w:val="004738C8"/>
    <w:rsid w:val="004754B1"/>
    <w:rsid w:val="00476D6A"/>
    <w:rsid w:val="004848CA"/>
    <w:rsid w:val="004A139E"/>
    <w:rsid w:val="004B5245"/>
    <w:rsid w:val="004B584C"/>
    <w:rsid w:val="004C0932"/>
    <w:rsid w:val="004D0FCD"/>
    <w:rsid w:val="004D6EB0"/>
    <w:rsid w:val="004E11D7"/>
    <w:rsid w:val="004E2D83"/>
    <w:rsid w:val="004E72E7"/>
    <w:rsid w:val="004F6889"/>
    <w:rsid w:val="005037FA"/>
    <w:rsid w:val="00505556"/>
    <w:rsid w:val="00514D18"/>
    <w:rsid w:val="005214BA"/>
    <w:rsid w:val="00522479"/>
    <w:rsid w:val="005375C7"/>
    <w:rsid w:val="00537E39"/>
    <w:rsid w:val="00542832"/>
    <w:rsid w:val="00545000"/>
    <w:rsid w:val="005726AB"/>
    <w:rsid w:val="005753ED"/>
    <w:rsid w:val="00575E34"/>
    <w:rsid w:val="005973D9"/>
    <w:rsid w:val="005A6E2C"/>
    <w:rsid w:val="005C13C0"/>
    <w:rsid w:val="005D098F"/>
    <w:rsid w:val="005E3628"/>
    <w:rsid w:val="0060445C"/>
    <w:rsid w:val="00621F12"/>
    <w:rsid w:val="00626044"/>
    <w:rsid w:val="00626297"/>
    <w:rsid w:val="0063372A"/>
    <w:rsid w:val="00641A8E"/>
    <w:rsid w:val="00655871"/>
    <w:rsid w:val="0065761B"/>
    <w:rsid w:val="006624CB"/>
    <w:rsid w:val="00674B9A"/>
    <w:rsid w:val="00683CB8"/>
    <w:rsid w:val="006933DF"/>
    <w:rsid w:val="006A6C97"/>
    <w:rsid w:val="006A6CC7"/>
    <w:rsid w:val="006B00B2"/>
    <w:rsid w:val="006C4700"/>
    <w:rsid w:val="006C5C40"/>
    <w:rsid w:val="006C6554"/>
    <w:rsid w:val="006F72E5"/>
    <w:rsid w:val="0070026B"/>
    <w:rsid w:val="00701668"/>
    <w:rsid w:val="007129FF"/>
    <w:rsid w:val="007132FF"/>
    <w:rsid w:val="00724585"/>
    <w:rsid w:val="007354C7"/>
    <w:rsid w:val="00743579"/>
    <w:rsid w:val="007472BD"/>
    <w:rsid w:val="00761D8F"/>
    <w:rsid w:val="007647D1"/>
    <w:rsid w:val="0077029D"/>
    <w:rsid w:val="00770736"/>
    <w:rsid w:val="0077767B"/>
    <w:rsid w:val="00782B0E"/>
    <w:rsid w:val="00787F3D"/>
    <w:rsid w:val="00790856"/>
    <w:rsid w:val="007A5DAA"/>
    <w:rsid w:val="007B5E96"/>
    <w:rsid w:val="007C7F95"/>
    <w:rsid w:val="007D3725"/>
    <w:rsid w:val="007E5034"/>
    <w:rsid w:val="0080422B"/>
    <w:rsid w:val="00804E4E"/>
    <w:rsid w:val="008102B0"/>
    <w:rsid w:val="00814329"/>
    <w:rsid w:val="008155A5"/>
    <w:rsid w:val="0083145B"/>
    <w:rsid w:val="00851A2D"/>
    <w:rsid w:val="008649CC"/>
    <w:rsid w:val="008760D4"/>
    <w:rsid w:val="008802E4"/>
    <w:rsid w:val="008824BD"/>
    <w:rsid w:val="00893AE2"/>
    <w:rsid w:val="0089557F"/>
    <w:rsid w:val="00895BF3"/>
    <w:rsid w:val="008B29E5"/>
    <w:rsid w:val="008D5457"/>
    <w:rsid w:val="00900761"/>
    <w:rsid w:val="00916494"/>
    <w:rsid w:val="00937352"/>
    <w:rsid w:val="009439B7"/>
    <w:rsid w:val="00955946"/>
    <w:rsid w:val="009647B4"/>
    <w:rsid w:val="00964F5D"/>
    <w:rsid w:val="0097239B"/>
    <w:rsid w:val="00977C9A"/>
    <w:rsid w:val="0098201E"/>
    <w:rsid w:val="00990254"/>
    <w:rsid w:val="00992146"/>
    <w:rsid w:val="009959B6"/>
    <w:rsid w:val="00995C4C"/>
    <w:rsid w:val="009A69B1"/>
    <w:rsid w:val="009B04B8"/>
    <w:rsid w:val="009B1766"/>
    <w:rsid w:val="009C7F3E"/>
    <w:rsid w:val="009D0532"/>
    <w:rsid w:val="009D2217"/>
    <w:rsid w:val="009D2682"/>
    <w:rsid w:val="009D4D4E"/>
    <w:rsid w:val="00A02620"/>
    <w:rsid w:val="00A040A9"/>
    <w:rsid w:val="00A07BAA"/>
    <w:rsid w:val="00A1669B"/>
    <w:rsid w:val="00A21AB5"/>
    <w:rsid w:val="00A521D6"/>
    <w:rsid w:val="00A62278"/>
    <w:rsid w:val="00A6794B"/>
    <w:rsid w:val="00A70BC9"/>
    <w:rsid w:val="00A87229"/>
    <w:rsid w:val="00A96917"/>
    <w:rsid w:val="00AB37F8"/>
    <w:rsid w:val="00AD706C"/>
    <w:rsid w:val="00AE28F3"/>
    <w:rsid w:val="00AE48D3"/>
    <w:rsid w:val="00AE51EE"/>
    <w:rsid w:val="00AE6519"/>
    <w:rsid w:val="00B05300"/>
    <w:rsid w:val="00B25C1E"/>
    <w:rsid w:val="00B2644E"/>
    <w:rsid w:val="00B343CC"/>
    <w:rsid w:val="00B34653"/>
    <w:rsid w:val="00B43377"/>
    <w:rsid w:val="00B87D08"/>
    <w:rsid w:val="00BB1726"/>
    <w:rsid w:val="00BC721D"/>
    <w:rsid w:val="00BE0360"/>
    <w:rsid w:val="00BE442F"/>
    <w:rsid w:val="00BF6FDA"/>
    <w:rsid w:val="00C06239"/>
    <w:rsid w:val="00C174D0"/>
    <w:rsid w:val="00C240B1"/>
    <w:rsid w:val="00C3571F"/>
    <w:rsid w:val="00C376BF"/>
    <w:rsid w:val="00C376C6"/>
    <w:rsid w:val="00C41E93"/>
    <w:rsid w:val="00C4749E"/>
    <w:rsid w:val="00C518AB"/>
    <w:rsid w:val="00C62AC6"/>
    <w:rsid w:val="00C71750"/>
    <w:rsid w:val="00C82CF5"/>
    <w:rsid w:val="00C82D0D"/>
    <w:rsid w:val="00C943F4"/>
    <w:rsid w:val="00CA1E19"/>
    <w:rsid w:val="00CD7C02"/>
    <w:rsid w:val="00D16DD9"/>
    <w:rsid w:val="00D37327"/>
    <w:rsid w:val="00D4515F"/>
    <w:rsid w:val="00D50F50"/>
    <w:rsid w:val="00D568F7"/>
    <w:rsid w:val="00D60A91"/>
    <w:rsid w:val="00D73D77"/>
    <w:rsid w:val="00D82F4E"/>
    <w:rsid w:val="00D900BE"/>
    <w:rsid w:val="00D97BEA"/>
    <w:rsid w:val="00DA4068"/>
    <w:rsid w:val="00DC5C51"/>
    <w:rsid w:val="00DD0892"/>
    <w:rsid w:val="00DF0527"/>
    <w:rsid w:val="00DF5030"/>
    <w:rsid w:val="00E0133A"/>
    <w:rsid w:val="00E105AE"/>
    <w:rsid w:val="00E11E02"/>
    <w:rsid w:val="00E15ED3"/>
    <w:rsid w:val="00E15F8F"/>
    <w:rsid w:val="00E32835"/>
    <w:rsid w:val="00E57604"/>
    <w:rsid w:val="00E82D94"/>
    <w:rsid w:val="00E83F20"/>
    <w:rsid w:val="00EB4D99"/>
    <w:rsid w:val="00EB7DF9"/>
    <w:rsid w:val="00EC346E"/>
    <w:rsid w:val="00EC6FE6"/>
    <w:rsid w:val="00ED3B70"/>
    <w:rsid w:val="00ED4724"/>
    <w:rsid w:val="00EE4E25"/>
    <w:rsid w:val="00EF6BAD"/>
    <w:rsid w:val="00F175DE"/>
    <w:rsid w:val="00F227FA"/>
    <w:rsid w:val="00F47C66"/>
    <w:rsid w:val="00F54BAD"/>
    <w:rsid w:val="00F66BCF"/>
    <w:rsid w:val="00F74A62"/>
    <w:rsid w:val="00F97979"/>
    <w:rsid w:val="00FA5647"/>
    <w:rsid w:val="00FB1F0F"/>
    <w:rsid w:val="00FB368D"/>
    <w:rsid w:val="00FC2ABA"/>
    <w:rsid w:val="00FC41A3"/>
    <w:rsid w:val="00FE0549"/>
    <w:rsid w:val="00FE0F75"/>
    <w:rsid w:val="00FE7AE7"/>
    <w:rsid w:val="00FF2460"/>
    <w:rsid w:val="00FF2633"/>
    <w:rsid w:val="00FF3FB5"/>
    <w:rsid w:val="00FF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8BE808"/>
  <w15:chartTrackingRefBased/>
  <w15:docId w15:val="{EDD380DF-4879-BF4C-8619-11AAD0CC1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bCs/>
      <w:szCs w:val="20"/>
    </w:rPr>
  </w:style>
  <w:style w:type="paragraph" w:styleId="Ttulo2">
    <w:name w:val="heading 2"/>
    <w:basedOn w:val="Normal"/>
    <w:next w:val="Normal"/>
    <w:qFormat/>
    <w:rsid w:val="00DD089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qFormat/>
    <w:pPr>
      <w:keepNext/>
      <w:outlineLvl w:val="2"/>
    </w:pPr>
    <w:rPr>
      <w:rFonts w:eastAsia="Arial Unicode MS" w:cs="Arial"/>
      <w:b/>
      <w:bCs/>
      <w:sz w:val="18"/>
      <w:szCs w:val="18"/>
    </w:rPr>
  </w:style>
  <w:style w:type="paragraph" w:styleId="Ttulo4">
    <w:name w:val="heading 4"/>
    <w:basedOn w:val="Normal"/>
    <w:next w:val="Normal"/>
    <w:qFormat/>
    <w:rsid w:val="00DD089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ind w:firstLine="709"/>
      <w:jc w:val="both"/>
    </w:pPr>
  </w:style>
  <w:style w:type="character" w:styleId="Hipervnculo">
    <w:name w:val="Hyperlink"/>
    <w:rPr>
      <w:color w:val="0000FF"/>
      <w:u w:val="single"/>
    </w:rPr>
  </w:style>
  <w:style w:type="paragraph" w:styleId="Sangra2detindependiente">
    <w:name w:val="Body Text Indent 2"/>
    <w:basedOn w:val="Normal"/>
    <w:pPr>
      <w:ind w:left="181" w:firstLine="709"/>
      <w:jc w:val="both"/>
    </w:pPr>
    <w:rPr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Firmadecorreoelectrnico">
    <w:name w:val="E-mail Signature"/>
    <w:basedOn w:val="Normal"/>
    <w:rPr>
      <w:rFonts w:ascii="Verdana" w:hAnsi="Verdana"/>
      <w:color w:val="000000"/>
    </w:rPr>
  </w:style>
  <w:style w:type="character" w:styleId="Nmerodepgina">
    <w:name w:val="page number"/>
    <w:basedOn w:val="Fuentedeprrafopredeter"/>
  </w:style>
  <w:style w:type="character" w:styleId="nfasis">
    <w:name w:val="Emphasis"/>
    <w:qFormat/>
    <w:rsid w:val="001D174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5726AB"/>
    <w:pPr>
      <w:spacing w:after="120"/>
    </w:pPr>
  </w:style>
  <w:style w:type="table" w:styleId="Tablaconcuadrcula">
    <w:name w:val="Table Grid"/>
    <w:basedOn w:val="Tablanormal"/>
    <w:rsid w:val="00B34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reccinHTML">
    <w:name w:val="HTML Address"/>
    <w:basedOn w:val="Normal"/>
    <w:rsid w:val="00E15F8F"/>
    <w:rPr>
      <w:rFonts w:ascii="Times New Roman" w:hAnsi="Times New Roman"/>
      <w:i/>
      <w:iCs/>
      <w:sz w:val="24"/>
    </w:rPr>
  </w:style>
  <w:style w:type="table" w:styleId="Tablaelegante">
    <w:name w:val="Table Elegant"/>
    <w:basedOn w:val="Tablanormal"/>
    <w:rsid w:val="00575E34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9439B7"/>
    <w:rPr>
      <w:rFonts w:ascii="Arial" w:hAnsi="Arial"/>
      <w:szCs w:val="24"/>
    </w:rPr>
  </w:style>
  <w:style w:type="paragraph" w:customStyle="1" w:styleId="Default">
    <w:name w:val="Default"/>
    <w:rsid w:val="00476D6A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964F5D"/>
    <w:pPr>
      <w:ind w:left="708"/>
    </w:pPr>
  </w:style>
  <w:style w:type="character" w:customStyle="1" w:styleId="Ttulo3Car">
    <w:name w:val="Título 3 Car"/>
    <w:link w:val="Ttulo3"/>
    <w:rsid w:val="00964F5D"/>
    <w:rPr>
      <w:rFonts w:ascii="Arial" w:eastAsia="Arial Unicode MS" w:hAnsi="Arial" w:cs="Arial"/>
      <w:b/>
      <w:bCs/>
      <w:sz w:val="18"/>
      <w:szCs w:val="18"/>
    </w:rPr>
  </w:style>
  <w:style w:type="character" w:customStyle="1" w:styleId="Cuadrculamedia11">
    <w:name w:val="Cuadrícula media 11"/>
    <w:uiPriority w:val="99"/>
    <w:semiHidden/>
    <w:rsid w:val="006624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se/Library/CloudStorage/OneDrive-Direccio&#769;nProvincialdeMelilla/Proyectos/expedientes%20disciplinarios/12%20-%20Notificacio&#769;n%20Inspeccio&#769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5E44177913B140848DC48051328551" ma:contentTypeVersion="10" ma:contentTypeDescription="Crear nuevo documento." ma:contentTypeScope="" ma:versionID="e56293935e30344837f372b4cf6c3dd2">
  <xsd:schema xmlns:xsd="http://www.w3.org/2001/XMLSchema" xmlns:xs="http://www.w3.org/2001/XMLSchema" xmlns:p="http://schemas.microsoft.com/office/2006/metadata/properties" xmlns:ns2="c8a3e049-7505-4416-9a92-b091f6792637" targetNamespace="http://schemas.microsoft.com/office/2006/metadata/properties" ma:root="true" ma:fieldsID="dd180e20af6143d6ed5990269d1f6a3c" ns2:_="">
    <xsd:import namespace="c8a3e049-7505-4416-9a92-b091f67926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3e049-7505-4416-9a92-b091f679263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a3e049-7505-4416-9a92-b091f679263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2F429-4E2D-4FBC-8CDE-2ECE299402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EB7C69-FDAF-4351-97F6-07C6A489F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3e049-7505-4416-9a92-b091f679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476C35-38D4-413E-9044-63F8E377B45C}">
  <ds:schemaRefs>
    <ds:schemaRef ds:uri="http://schemas.microsoft.com/office/2006/metadata/properties"/>
    <ds:schemaRef ds:uri="http://schemas.microsoft.com/office/infopath/2007/PartnerControls"/>
    <ds:schemaRef ds:uri="c8a3e049-7505-4416-9a92-b091f6792637"/>
  </ds:schemaRefs>
</ds:datastoreItem>
</file>

<file path=customXml/itemProps4.xml><?xml version="1.0" encoding="utf-8"?>
<ds:datastoreItem xmlns:ds="http://schemas.openxmlformats.org/officeDocument/2006/customXml" ds:itemID="{456916B8-F8B8-4370-A115-CD493BAE6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12 - Notificación Inspección.dotx</Template>
  <TotalTime>3</TotalTime>
  <Pages>1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RELACIÓN DE ASUNTOS PENDIENTES</vt:lpstr>
    </vt:vector>
  </TitlesOfParts>
  <Company>mec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RELACIÓN DE ASUNTOS PENDIENTES</dc:title>
  <dc:subject/>
  <dc:creator>José Manuel Rodríguez García</dc:creator>
  <cp:keywords/>
  <cp:lastModifiedBy>Jose Manuel Rodriguez García</cp:lastModifiedBy>
  <cp:revision>4</cp:revision>
  <cp:lastPrinted>2021-11-08T17:12:00Z</cp:lastPrinted>
  <dcterms:created xsi:type="dcterms:W3CDTF">2026-04-24T17:59:00Z</dcterms:created>
  <dcterms:modified xsi:type="dcterms:W3CDTF">2026-05-13T15:18:00Z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0x010100BE5E44177913B140848DC48051328551</vt:lpwstr>
  </property>
  <property fmtid="{D5CDD505-2E9C-101B-9397-08002B2CF9AE}" pid="3" name="MediaServiceImageTags">
    <vt:lpwstr/>
  </property>
</Properties>
</file>